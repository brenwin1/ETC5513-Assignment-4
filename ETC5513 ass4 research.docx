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5B6D7" w14:textId="77777777" w:rsidR="00507538" w:rsidRPr="001139D2" w:rsidRDefault="00507538" w:rsidP="00AD4B22">
      <w:pPr>
        <w:outlineLvl w:val="0"/>
        <w:rPr>
          <w:b/>
        </w:rPr>
      </w:pPr>
      <w:r w:rsidRPr="001139D2">
        <w:rPr>
          <w:b/>
        </w:rPr>
        <w:t>Topic:</w:t>
      </w:r>
      <w:r w:rsidR="001139D2" w:rsidRPr="001139D2">
        <w:rPr>
          <w:b/>
        </w:rPr>
        <w:t xml:space="preserve"> </w:t>
      </w:r>
      <w:r w:rsidR="000D1340">
        <w:rPr>
          <w:b/>
        </w:rPr>
        <w:t>Minneapolis Crime Analysis</w:t>
      </w:r>
    </w:p>
    <w:tbl>
      <w:tblPr>
        <w:tblStyle w:val="TableGrid"/>
        <w:tblW w:w="11510" w:type="dxa"/>
        <w:tblLayout w:type="fixed"/>
        <w:tblLook w:val="00A0" w:firstRow="1" w:lastRow="0" w:firstColumn="1" w:lastColumn="0" w:noHBand="0" w:noVBand="0"/>
      </w:tblPr>
      <w:tblGrid>
        <w:gridCol w:w="3436"/>
        <w:gridCol w:w="8074"/>
      </w:tblGrid>
      <w:tr w:rsidR="000C56B5" w:rsidRPr="002D6C0A" w14:paraId="30F6808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344A" w14:textId="77777777" w:rsidR="000C56B5" w:rsidRDefault="000D1340" w:rsidP="002D6C0A">
            <w:r>
              <w:t>•Where; Minneapolis?</w:t>
            </w:r>
          </w:p>
          <w:p w14:paraId="6E56E115" w14:textId="77777777" w:rsidR="000D1340" w:rsidRDefault="00964C10" w:rsidP="000D1340">
            <w:pPr>
              <w:rPr>
                <w:rFonts w:ascii="Times New Roman" w:hAnsi="Times New Roman"/>
                <w:lang w:val="en-AU" w:eastAsia="ja-JP"/>
              </w:rPr>
            </w:pPr>
            <w:hyperlink r:id="rId5" w:history="1">
              <w:r w:rsidR="000D1340">
                <w:rPr>
                  <w:rStyle w:val="Hyperlink"/>
                </w:rPr>
                <w:t>https://www.nationsonline.org/oneworld/map/google_map_Minneapolis.htm</w:t>
              </w:r>
            </w:hyperlink>
          </w:p>
          <w:p w14:paraId="1605D98B" w14:textId="77777777" w:rsidR="000D1340" w:rsidRPr="000D1340" w:rsidRDefault="000D1340" w:rsidP="002D6C0A">
            <w:pPr>
              <w:rPr>
                <w:lang w:val="en-AU"/>
              </w:rPr>
            </w:pP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6729" w14:textId="77777777" w:rsidR="000D1340" w:rsidRDefault="000D1340" w:rsidP="002D6C0A">
            <w:r>
              <w:t>•Largest City; in Minnesota State</w:t>
            </w:r>
          </w:p>
          <w:p w14:paraId="74BD7C8A" w14:textId="77777777" w:rsidR="000D1340" w:rsidRDefault="000D1340" w:rsidP="002D6C0A">
            <w:r>
              <w:t>•seat of Hennepin County</w:t>
            </w:r>
          </w:p>
          <w:p w14:paraId="245FA2A9" w14:textId="77777777" w:rsidR="000D1340" w:rsidRDefault="000D1340" w:rsidP="002D6C0A">
            <w:r>
              <w:t xml:space="preserve">•Minneapolis &amp; </w:t>
            </w:r>
            <w:proofErr w:type="spellStart"/>
            <w:proofErr w:type="gramStart"/>
            <w:r>
              <w:t>St.Paul</w:t>
            </w:r>
            <w:proofErr w:type="spellEnd"/>
            <w:proofErr w:type="gramEnd"/>
            <w:r>
              <w:t>(</w:t>
            </w:r>
            <w:proofErr w:type="spellStart"/>
            <w:r>
              <w:t>Minneosta’s</w:t>
            </w:r>
            <w:proofErr w:type="spellEnd"/>
            <w:r>
              <w:t xml:space="preserve"> 2</w:t>
            </w:r>
            <w:r w:rsidRPr="000D1340">
              <w:rPr>
                <w:vertAlign w:val="superscript"/>
              </w:rPr>
              <w:t>nd</w:t>
            </w:r>
            <w:r>
              <w:t xml:space="preserve"> largest city and capital); known as “Twin Cities”</w:t>
            </w:r>
          </w:p>
          <w:p w14:paraId="03EFEFDC" w14:textId="77777777" w:rsidR="000D1340" w:rsidRDefault="000D1340" w:rsidP="002D6C0A"/>
          <w:p w14:paraId="26D182D2" w14:textId="77777777" w:rsidR="000D1340" w:rsidRDefault="000D1340" w:rsidP="002D6C0A">
            <w:r>
              <w:t>•Minneapolis population about 442k</w:t>
            </w:r>
          </w:p>
          <w:p w14:paraId="4E947919" w14:textId="77777777" w:rsidR="000D1340" w:rsidRPr="002D6C0A" w:rsidRDefault="000D1340" w:rsidP="002D6C0A"/>
        </w:tc>
      </w:tr>
      <w:tr w:rsidR="000C56B5" w:rsidRPr="002D6C0A" w14:paraId="25064D11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DF8D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2CBE" w14:textId="77777777" w:rsidR="000C56B5" w:rsidRPr="002D6C0A" w:rsidRDefault="000C56B5" w:rsidP="002D6C0A"/>
        </w:tc>
      </w:tr>
      <w:tr w:rsidR="000C56B5" w:rsidRPr="002D6C0A" w14:paraId="267379C0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490F" w14:textId="77777777" w:rsidR="000C56B5" w:rsidRPr="002D6C0A" w:rsidRDefault="00D10BD9" w:rsidP="002D6C0A">
            <w:r>
              <w:t xml:space="preserve">•how; plot </w:t>
            </w:r>
            <w:r w:rsidR="002875EE">
              <w:t>Minnesota</w:t>
            </w:r>
            <w:r>
              <w:t xml:space="preserve"> map by streets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B404" w14:textId="77777777" w:rsidR="000C56B5" w:rsidRDefault="00D10BD9" w:rsidP="002D6C0A">
            <w:r>
              <w:t>`us` package?</w:t>
            </w:r>
          </w:p>
          <w:p w14:paraId="09E8E921" w14:textId="77777777" w:rsidR="00D10BD9" w:rsidRDefault="00D10BD9" w:rsidP="002D6C0A"/>
          <w:p w14:paraId="47444B23" w14:textId="77777777" w:rsidR="00D10BD9" w:rsidRDefault="00D10BD9" w:rsidP="002D6C0A">
            <w:r>
              <w:t>`sf` package?</w:t>
            </w:r>
          </w:p>
          <w:p w14:paraId="220367BE" w14:textId="77777777" w:rsidR="00D10BD9" w:rsidRDefault="00D10BD9" w:rsidP="002D6C0A"/>
          <w:p w14:paraId="3668D381" w14:textId="77777777" w:rsidR="00D10BD9" w:rsidRDefault="00D10BD9" w:rsidP="002D6C0A">
            <w:r>
              <w:t>`</w:t>
            </w:r>
            <w:proofErr w:type="spellStart"/>
            <w:r>
              <w:t>ggmap</w:t>
            </w:r>
            <w:proofErr w:type="spellEnd"/>
            <w:r>
              <w:t xml:space="preserve">`? </w:t>
            </w:r>
          </w:p>
          <w:p w14:paraId="77AF9852" w14:textId="7D1469E7" w:rsidR="00964C10" w:rsidRPr="002D6C0A" w:rsidRDefault="00964C10" w:rsidP="002D6C0A">
            <w:r>
              <w:sym w:font="Wingdings" w:char="F0E0"/>
            </w:r>
            <w:r>
              <w:t xml:space="preserve"> check DI’s tutorial</w:t>
            </w:r>
          </w:p>
        </w:tc>
      </w:tr>
      <w:tr w:rsidR="000C56B5" w:rsidRPr="002D6C0A" w14:paraId="63D32925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8D3F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8333" w14:textId="77777777" w:rsidR="000C56B5" w:rsidRPr="002D6C0A" w:rsidRDefault="000C56B5" w:rsidP="002D6C0A"/>
        </w:tc>
      </w:tr>
      <w:tr w:rsidR="000C56B5" w:rsidRPr="002D6C0A" w14:paraId="1D2ACBF8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66AE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ECD1" w14:textId="77777777" w:rsidR="000C56B5" w:rsidRPr="002D6C0A" w:rsidRDefault="000C56B5" w:rsidP="002D6C0A"/>
        </w:tc>
      </w:tr>
      <w:tr w:rsidR="000C56B5" w:rsidRPr="002D6C0A" w14:paraId="5C08A73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ABDC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C454" w14:textId="77777777" w:rsidR="000C56B5" w:rsidRPr="002D6C0A" w:rsidRDefault="000C56B5" w:rsidP="002D6C0A"/>
        </w:tc>
      </w:tr>
      <w:tr w:rsidR="000C56B5" w:rsidRPr="002D6C0A" w14:paraId="1B147116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43D1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7F2B" w14:textId="77777777" w:rsidR="000C56B5" w:rsidRPr="002D6C0A" w:rsidRDefault="000C56B5" w:rsidP="002D6C0A"/>
        </w:tc>
      </w:tr>
      <w:tr w:rsidR="000C56B5" w:rsidRPr="002D6C0A" w14:paraId="5A908B00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1202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DFB1" w14:textId="77777777" w:rsidR="000C56B5" w:rsidRPr="002D6C0A" w:rsidRDefault="000C56B5" w:rsidP="002D6C0A"/>
        </w:tc>
      </w:tr>
      <w:tr w:rsidR="000C56B5" w:rsidRPr="002D6C0A" w14:paraId="17FC6138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6905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E5D7" w14:textId="77777777" w:rsidR="000C56B5" w:rsidRPr="002D6C0A" w:rsidRDefault="000C56B5" w:rsidP="002D6C0A"/>
        </w:tc>
      </w:tr>
      <w:tr w:rsidR="000C56B5" w:rsidRPr="002D6C0A" w14:paraId="1C4C2C3F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5B57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E2B6" w14:textId="77777777" w:rsidR="000C56B5" w:rsidRPr="002D6C0A" w:rsidRDefault="000C56B5" w:rsidP="002D6C0A"/>
        </w:tc>
      </w:tr>
      <w:tr w:rsidR="000C56B5" w:rsidRPr="002D6C0A" w14:paraId="56537047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3558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3D40" w14:textId="77777777" w:rsidR="000C56B5" w:rsidRPr="002D6C0A" w:rsidRDefault="000C56B5" w:rsidP="002D6C0A"/>
        </w:tc>
      </w:tr>
      <w:tr w:rsidR="000C56B5" w:rsidRPr="002D6C0A" w14:paraId="3ACF64E8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3E31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B4F1" w14:textId="77777777" w:rsidR="000C56B5" w:rsidRPr="002D6C0A" w:rsidRDefault="000C56B5" w:rsidP="002D6C0A"/>
        </w:tc>
      </w:tr>
      <w:tr w:rsidR="000C56B5" w:rsidRPr="002D6C0A" w14:paraId="21E7EE4F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EC93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AA80" w14:textId="77777777" w:rsidR="000C56B5" w:rsidRPr="002D6C0A" w:rsidRDefault="000C56B5" w:rsidP="002D6C0A"/>
        </w:tc>
      </w:tr>
      <w:tr w:rsidR="000C56B5" w:rsidRPr="002D6C0A" w14:paraId="0CD9F285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FF46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1193" w14:textId="77777777" w:rsidR="000C56B5" w:rsidRPr="002D6C0A" w:rsidRDefault="000C56B5" w:rsidP="002D6C0A"/>
        </w:tc>
      </w:tr>
      <w:tr w:rsidR="000C56B5" w:rsidRPr="002D6C0A" w14:paraId="55D0241C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A20D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8D00" w14:textId="77777777" w:rsidR="000C56B5" w:rsidRPr="002D6C0A" w:rsidRDefault="000C56B5" w:rsidP="002D6C0A"/>
        </w:tc>
      </w:tr>
      <w:tr w:rsidR="000C56B5" w:rsidRPr="002D6C0A" w14:paraId="2E3D9398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25EF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FA8B" w14:textId="77777777" w:rsidR="00507538" w:rsidRPr="002D6C0A" w:rsidRDefault="00507538" w:rsidP="002D6C0A"/>
        </w:tc>
      </w:tr>
      <w:tr w:rsidR="000C56B5" w:rsidRPr="002D6C0A" w14:paraId="6822716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F3AE" w14:textId="77777777" w:rsidR="000C56B5" w:rsidRPr="002D6C0A" w:rsidRDefault="000C56B5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1C4D" w14:textId="77777777" w:rsidR="000C56B5" w:rsidRPr="002D6C0A" w:rsidRDefault="000C56B5" w:rsidP="002D6C0A"/>
        </w:tc>
      </w:tr>
      <w:tr w:rsidR="00507538" w:rsidRPr="002D6C0A" w14:paraId="6C9D5856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E4BE" w14:textId="77777777" w:rsidR="00507538" w:rsidRPr="002D6C0A" w:rsidRDefault="00507538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1794" w14:textId="77777777" w:rsidR="00507538" w:rsidRPr="002D6C0A" w:rsidRDefault="00507538" w:rsidP="002D6C0A"/>
        </w:tc>
      </w:tr>
      <w:tr w:rsidR="00507538" w:rsidRPr="002D6C0A" w14:paraId="303634CC" w14:textId="77777777" w:rsidTr="000D1340">
        <w:tc>
          <w:tcPr>
            <w:tcW w:w="3436" w:type="dxa"/>
            <w:tcBorders>
              <w:top w:val="nil"/>
              <w:bottom w:val="single" w:sz="4" w:space="0" w:color="auto"/>
              <w:right w:val="single" w:sz="6" w:space="0" w:color="auto"/>
            </w:tcBorders>
          </w:tcPr>
          <w:p w14:paraId="6B52D7B2" w14:textId="77777777" w:rsidR="00507538" w:rsidRPr="002D6C0A" w:rsidRDefault="00507538" w:rsidP="002D6C0A"/>
        </w:tc>
        <w:tc>
          <w:tcPr>
            <w:tcW w:w="80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29BCA0" w14:textId="77777777" w:rsidR="00507538" w:rsidRPr="002D6C0A" w:rsidRDefault="00507538" w:rsidP="002D6C0A"/>
        </w:tc>
      </w:tr>
      <w:tr w:rsidR="00507538" w:rsidRPr="002D6C0A" w14:paraId="11A8EBCC" w14:textId="77777777" w:rsidTr="000D1340">
        <w:tc>
          <w:tcPr>
            <w:tcW w:w="3436" w:type="dxa"/>
            <w:tcBorders>
              <w:top w:val="nil"/>
              <w:bottom w:val="single" w:sz="4" w:space="0" w:color="auto"/>
              <w:right w:val="single" w:sz="6" w:space="0" w:color="auto"/>
            </w:tcBorders>
          </w:tcPr>
          <w:p w14:paraId="2A943474" w14:textId="77777777" w:rsidR="00507538" w:rsidRPr="002D6C0A" w:rsidRDefault="00507538" w:rsidP="002D6C0A"/>
        </w:tc>
        <w:tc>
          <w:tcPr>
            <w:tcW w:w="80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ACFE6A" w14:textId="77777777" w:rsidR="00507538" w:rsidRPr="002D6C0A" w:rsidRDefault="00507538" w:rsidP="002D6C0A"/>
        </w:tc>
      </w:tr>
      <w:tr w:rsidR="00507538" w:rsidRPr="002D6C0A" w14:paraId="72F0824E" w14:textId="77777777" w:rsidTr="000D1340">
        <w:tc>
          <w:tcPr>
            <w:tcW w:w="3436" w:type="dxa"/>
            <w:tcBorders>
              <w:top w:val="nil"/>
              <w:bottom w:val="single" w:sz="4" w:space="0" w:color="auto"/>
              <w:right w:val="single" w:sz="6" w:space="0" w:color="auto"/>
            </w:tcBorders>
          </w:tcPr>
          <w:p w14:paraId="186AA8EF" w14:textId="77777777" w:rsidR="00507538" w:rsidRPr="002D6C0A" w:rsidRDefault="00507538" w:rsidP="002D6C0A"/>
        </w:tc>
        <w:tc>
          <w:tcPr>
            <w:tcW w:w="80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DF98AA" w14:textId="77777777" w:rsidR="00507538" w:rsidRPr="002D6C0A" w:rsidRDefault="00507538" w:rsidP="002D6C0A"/>
        </w:tc>
      </w:tr>
      <w:tr w:rsidR="00507538" w:rsidRPr="002D6C0A" w14:paraId="24196430" w14:textId="77777777" w:rsidTr="000D1340">
        <w:tc>
          <w:tcPr>
            <w:tcW w:w="3436" w:type="dxa"/>
            <w:tcBorders>
              <w:top w:val="nil"/>
              <w:bottom w:val="single" w:sz="4" w:space="0" w:color="auto"/>
              <w:right w:val="single" w:sz="6" w:space="0" w:color="auto"/>
            </w:tcBorders>
          </w:tcPr>
          <w:p w14:paraId="0FC3CE4B" w14:textId="77777777" w:rsidR="00507538" w:rsidRPr="002D6C0A" w:rsidRDefault="00507538" w:rsidP="002D6C0A"/>
        </w:tc>
        <w:tc>
          <w:tcPr>
            <w:tcW w:w="80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CDD2B5" w14:textId="77777777" w:rsidR="00507538" w:rsidRPr="002D6C0A" w:rsidRDefault="00507538" w:rsidP="002D6C0A"/>
        </w:tc>
      </w:tr>
      <w:tr w:rsidR="00086AD8" w:rsidRPr="002D6C0A" w14:paraId="386E95C6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57A1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C5A9" w14:textId="77777777" w:rsidR="00507538" w:rsidRPr="002D6C0A" w:rsidRDefault="00507538" w:rsidP="002D6C0A"/>
        </w:tc>
      </w:tr>
      <w:tr w:rsidR="00C20440" w:rsidRPr="002D6C0A" w14:paraId="1B70A548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9B4F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D906" w14:textId="77777777" w:rsidR="00C20440" w:rsidRPr="002D6C0A" w:rsidRDefault="00C20440" w:rsidP="002D6C0A"/>
        </w:tc>
      </w:tr>
      <w:tr w:rsidR="00C20440" w:rsidRPr="002D6C0A" w14:paraId="2E9B08B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766D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0113" w14:textId="77777777" w:rsidR="00C20440" w:rsidRPr="002D6C0A" w:rsidRDefault="00C20440" w:rsidP="002D6C0A"/>
        </w:tc>
      </w:tr>
      <w:tr w:rsidR="00C20440" w:rsidRPr="002D6C0A" w14:paraId="0F158741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89DB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4D54" w14:textId="77777777" w:rsidR="00C20440" w:rsidRPr="002D6C0A" w:rsidRDefault="00C20440" w:rsidP="002D6C0A"/>
        </w:tc>
      </w:tr>
      <w:tr w:rsidR="00C20440" w:rsidRPr="002D6C0A" w14:paraId="19D96349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8621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7EB3" w14:textId="77777777" w:rsidR="00C20440" w:rsidRPr="002D6C0A" w:rsidRDefault="00C20440" w:rsidP="002D6C0A"/>
        </w:tc>
      </w:tr>
      <w:tr w:rsidR="00C20440" w:rsidRPr="002D6C0A" w14:paraId="2022BFC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9B38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99EC" w14:textId="77777777" w:rsidR="00C20440" w:rsidRPr="002D6C0A" w:rsidRDefault="00C20440" w:rsidP="002D6C0A"/>
        </w:tc>
      </w:tr>
      <w:tr w:rsidR="00C20440" w:rsidRPr="002D6C0A" w14:paraId="73DD7FF2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6B30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F7FE" w14:textId="77777777" w:rsidR="00C20440" w:rsidRPr="002D6C0A" w:rsidRDefault="00C20440" w:rsidP="002D6C0A"/>
        </w:tc>
      </w:tr>
      <w:tr w:rsidR="00C20440" w:rsidRPr="002D6C0A" w14:paraId="51917856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5B5B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7007" w14:textId="77777777" w:rsidR="00C20440" w:rsidRPr="002D6C0A" w:rsidRDefault="00C20440" w:rsidP="002D6C0A"/>
        </w:tc>
      </w:tr>
      <w:tr w:rsidR="00C20440" w:rsidRPr="002D6C0A" w14:paraId="0BBE1A35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5322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1BAA" w14:textId="77777777" w:rsidR="00C20440" w:rsidRPr="002D6C0A" w:rsidRDefault="00C20440" w:rsidP="002D6C0A"/>
        </w:tc>
      </w:tr>
      <w:tr w:rsidR="00C20440" w:rsidRPr="002D6C0A" w14:paraId="5AA359E1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27BE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583F" w14:textId="77777777" w:rsidR="00C20440" w:rsidRPr="002D6C0A" w:rsidRDefault="00C20440" w:rsidP="002D6C0A"/>
        </w:tc>
      </w:tr>
      <w:tr w:rsidR="00C20440" w:rsidRPr="002D6C0A" w14:paraId="59E9A7E3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E348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1322" w14:textId="77777777" w:rsidR="00C20440" w:rsidRPr="002D6C0A" w:rsidRDefault="00C20440" w:rsidP="002D6C0A"/>
        </w:tc>
      </w:tr>
      <w:tr w:rsidR="00C20440" w:rsidRPr="002D6C0A" w14:paraId="1EA99C37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9391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154B" w14:textId="77777777" w:rsidR="00C20440" w:rsidRPr="002D6C0A" w:rsidRDefault="00C20440" w:rsidP="002D6C0A"/>
        </w:tc>
      </w:tr>
      <w:tr w:rsidR="00C20440" w:rsidRPr="002D6C0A" w14:paraId="7E8C78AC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A5C5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74D2" w14:textId="77777777" w:rsidR="00C20440" w:rsidRPr="002D6C0A" w:rsidRDefault="00C20440" w:rsidP="002D6C0A"/>
        </w:tc>
      </w:tr>
      <w:tr w:rsidR="00C20440" w:rsidRPr="002D6C0A" w14:paraId="648AF936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5D43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BA11" w14:textId="77777777" w:rsidR="00C20440" w:rsidRPr="002D6C0A" w:rsidRDefault="00C20440" w:rsidP="002D6C0A"/>
        </w:tc>
      </w:tr>
      <w:tr w:rsidR="00C20440" w:rsidRPr="002D6C0A" w14:paraId="2EB836ED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810E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DA43" w14:textId="77777777" w:rsidR="00C20440" w:rsidRPr="002D6C0A" w:rsidRDefault="00C20440" w:rsidP="002D6C0A"/>
        </w:tc>
      </w:tr>
      <w:tr w:rsidR="00C20440" w:rsidRPr="002D6C0A" w14:paraId="22488342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DBDD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AF37" w14:textId="77777777" w:rsidR="00C20440" w:rsidRPr="002D6C0A" w:rsidRDefault="00C20440" w:rsidP="002D6C0A"/>
        </w:tc>
      </w:tr>
      <w:tr w:rsidR="00C20440" w:rsidRPr="002D6C0A" w14:paraId="1CBD36A5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503E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4F7E" w14:textId="77777777" w:rsidR="00C20440" w:rsidRPr="002D6C0A" w:rsidRDefault="00C20440" w:rsidP="002D6C0A"/>
        </w:tc>
      </w:tr>
      <w:tr w:rsidR="00C20440" w:rsidRPr="002D6C0A" w14:paraId="4F767D7F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0F51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69D3" w14:textId="77777777" w:rsidR="00C20440" w:rsidRPr="002D6C0A" w:rsidRDefault="00C20440" w:rsidP="002D6C0A"/>
        </w:tc>
      </w:tr>
      <w:tr w:rsidR="00C20440" w:rsidRPr="002D6C0A" w14:paraId="4518F87B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53AC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9B7D" w14:textId="77777777" w:rsidR="00C20440" w:rsidRPr="002D6C0A" w:rsidRDefault="00C20440" w:rsidP="002D6C0A"/>
        </w:tc>
      </w:tr>
      <w:tr w:rsidR="00C20440" w:rsidRPr="002D6C0A" w14:paraId="3D384799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5A00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B19A" w14:textId="77777777" w:rsidR="00C20440" w:rsidRPr="002D6C0A" w:rsidRDefault="00C20440" w:rsidP="002D6C0A"/>
        </w:tc>
      </w:tr>
      <w:tr w:rsidR="00C20440" w:rsidRPr="002D6C0A" w14:paraId="09D7FC34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8C94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4FE" w14:textId="77777777" w:rsidR="00C20440" w:rsidRPr="002D6C0A" w:rsidRDefault="00C20440" w:rsidP="002D6C0A"/>
        </w:tc>
      </w:tr>
      <w:tr w:rsidR="00C20440" w:rsidRPr="002D6C0A" w14:paraId="435D7049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07E5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AE17" w14:textId="77777777" w:rsidR="00C20440" w:rsidRPr="002D6C0A" w:rsidRDefault="00C20440" w:rsidP="002D6C0A"/>
        </w:tc>
      </w:tr>
      <w:tr w:rsidR="00C20440" w:rsidRPr="002D6C0A" w14:paraId="47AEF644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88BE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D443" w14:textId="77777777" w:rsidR="00C20440" w:rsidRPr="002D6C0A" w:rsidRDefault="00C20440" w:rsidP="002D6C0A"/>
        </w:tc>
      </w:tr>
      <w:tr w:rsidR="00C20440" w:rsidRPr="002D6C0A" w14:paraId="42370482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6626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724E" w14:textId="77777777" w:rsidR="00C20440" w:rsidRPr="002D6C0A" w:rsidRDefault="00C20440" w:rsidP="002D6C0A"/>
        </w:tc>
      </w:tr>
      <w:tr w:rsidR="00C20440" w:rsidRPr="002D6C0A" w14:paraId="3C1674AF" w14:textId="77777777" w:rsidTr="000D1340">
        <w:tc>
          <w:tcPr>
            <w:tcW w:w="34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D7D3" w14:textId="77777777" w:rsidR="00C20440" w:rsidRPr="002D6C0A" w:rsidRDefault="00C20440" w:rsidP="002D6C0A"/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A95E" w14:textId="77777777" w:rsidR="00C20440" w:rsidRPr="002D6C0A" w:rsidRDefault="00C20440" w:rsidP="002D6C0A"/>
        </w:tc>
      </w:tr>
    </w:tbl>
    <w:p w14:paraId="448728E1" w14:textId="77777777" w:rsidR="00622D41" w:rsidRPr="002D6C0A" w:rsidRDefault="00622D41" w:rsidP="002D6C0A"/>
    <w:sectPr w:rsidR="00622D41" w:rsidRPr="002D6C0A" w:rsidSect="0009763E">
      <w:pgSz w:w="12240" w:h="15840"/>
      <w:pgMar w:top="173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77557"/>
    <w:multiLevelType w:val="hybridMultilevel"/>
    <w:tmpl w:val="3E4EC9A0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B53"/>
    <w:multiLevelType w:val="hybridMultilevel"/>
    <w:tmpl w:val="FF54C4BE"/>
    <w:lvl w:ilvl="0" w:tplc="0C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96FD3"/>
    <w:multiLevelType w:val="hybridMultilevel"/>
    <w:tmpl w:val="EE6C22EA"/>
    <w:lvl w:ilvl="0" w:tplc="0C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45A9B"/>
    <w:multiLevelType w:val="hybridMultilevel"/>
    <w:tmpl w:val="19F8A5D6"/>
    <w:lvl w:ilvl="0" w:tplc="0C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C3E72"/>
    <w:multiLevelType w:val="hybridMultilevel"/>
    <w:tmpl w:val="20060C58"/>
    <w:lvl w:ilvl="0" w:tplc="0C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A68D3"/>
    <w:multiLevelType w:val="hybridMultilevel"/>
    <w:tmpl w:val="4836AA7A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37AC1"/>
    <w:multiLevelType w:val="hybridMultilevel"/>
    <w:tmpl w:val="3C584654"/>
    <w:lvl w:ilvl="0" w:tplc="0C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A7D75"/>
    <w:multiLevelType w:val="hybridMultilevel"/>
    <w:tmpl w:val="BBC867C0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905D6"/>
    <w:multiLevelType w:val="hybridMultilevel"/>
    <w:tmpl w:val="C9C2D1F2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F7"/>
    <w:rsid w:val="000127FD"/>
    <w:rsid w:val="000148A7"/>
    <w:rsid w:val="00086AD8"/>
    <w:rsid w:val="0009763E"/>
    <w:rsid w:val="000C56B5"/>
    <w:rsid w:val="000D1340"/>
    <w:rsid w:val="000D5DA3"/>
    <w:rsid w:val="00101F31"/>
    <w:rsid w:val="001139D2"/>
    <w:rsid w:val="00114007"/>
    <w:rsid w:val="00180676"/>
    <w:rsid w:val="001D0F7D"/>
    <w:rsid w:val="001E1B8D"/>
    <w:rsid w:val="00237A76"/>
    <w:rsid w:val="00240D72"/>
    <w:rsid w:val="00283AB9"/>
    <w:rsid w:val="002875EE"/>
    <w:rsid w:val="002A6A81"/>
    <w:rsid w:val="002D6C0A"/>
    <w:rsid w:val="002E1741"/>
    <w:rsid w:val="0034548B"/>
    <w:rsid w:val="00370871"/>
    <w:rsid w:val="00373C73"/>
    <w:rsid w:val="003A7E3E"/>
    <w:rsid w:val="003B00B9"/>
    <w:rsid w:val="003B3BEC"/>
    <w:rsid w:val="00415D1F"/>
    <w:rsid w:val="004312E9"/>
    <w:rsid w:val="00434C6D"/>
    <w:rsid w:val="00465DB6"/>
    <w:rsid w:val="004C43D7"/>
    <w:rsid w:val="004F74C7"/>
    <w:rsid w:val="00502195"/>
    <w:rsid w:val="00507538"/>
    <w:rsid w:val="00543C0C"/>
    <w:rsid w:val="005579F6"/>
    <w:rsid w:val="005D397E"/>
    <w:rsid w:val="005D6361"/>
    <w:rsid w:val="006003BB"/>
    <w:rsid w:val="00601CD7"/>
    <w:rsid w:val="006066F1"/>
    <w:rsid w:val="00621A5F"/>
    <w:rsid w:val="00622D41"/>
    <w:rsid w:val="00643746"/>
    <w:rsid w:val="00654CD7"/>
    <w:rsid w:val="0068701F"/>
    <w:rsid w:val="00694500"/>
    <w:rsid w:val="006A1518"/>
    <w:rsid w:val="007535A7"/>
    <w:rsid w:val="007C50C4"/>
    <w:rsid w:val="007F1B45"/>
    <w:rsid w:val="00814D17"/>
    <w:rsid w:val="00844EDC"/>
    <w:rsid w:val="0085705F"/>
    <w:rsid w:val="00885D64"/>
    <w:rsid w:val="008A1BE0"/>
    <w:rsid w:val="008B287F"/>
    <w:rsid w:val="00910A08"/>
    <w:rsid w:val="00911B6F"/>
    <w:rsid w:val="00913CBE"/>
    <w:rsid w:val="00964C10"/>
    <w:rsid w:val="00970A14"/>
    <w:rsid w:val="00973E3F"/>
    <w:rsid w:val="00992004"/>
    <w:rsid w:val="009A3CE7"/>
    <w:rsid w:val="009B1A0B"/>
    <w:rsid w:val="009C3029"/>
    <w:rsid w:val="00A21478"/>
    <w:rsid w:val="00A21F6B"/>
    <w:rsid w:val="00A26D4E"/>
    <w:rsid w:val="00A401A9"/>
    <w:rsid w:val="00A46198"/>
    <w:rsid w:val="00A96332"/>
    <w:rsid w:val="00AA7217"/>
    <w:rsid w:val="00AD4B22"/>
    <w:rsid w:val="00AF5C77"/>
    <w:rsid w:val="00B15AF5"/>
    <w:rsid w:val="00B17704"/>
    <w:rsid w:val="00B2214F"/>
    <w:rsid w:val="00B33ECD"/>
    <w:rsid w:val="00B6643B"/>
    <w:rsid w:val="00B821FC"/>
    <w:rsid w:val="00B844DF"/>
    <w:rsid w:val="00BD4FF7"/>
    <w:rsid w:val="00BF2361"/>
    <w:rsid w:val="00C046A5"/>
    <w:rsid w:val="00C116D3"/>
    <w:rsid w:val="00C20440"/>
    <w:rsid w:val="00C50BC1"/>
    <w:rsid w:val="00C51A90"/>
    <w:rsid w:val="00C52F71"/>
    <w:rsid w:val="00C853C8"/>
    <w:rsid w:val="00CB2480"/>
    <w:rsid w:val="00CE0B98"/>
    <w:rsid w:val="00D01976"/>
    <w:rsid w:val="00D10BD9"/>
    <w:rsid w:val="00D13906"/>
    <w:rsid w:val="00D461A3"/>
    <w:rsid w:val="00D509B7"/>
    <w:rsid w:val="00D61C0E"/>
    <w:rsid w:val="00DB3630"/>
    <w:rsid w:val="00DC3BED"/>
    <w:rsid w:val="00DC4AD2"/>
    <w:rsid w:val="00E01B4D"/>
    <w:rsid w:val="00E102EC"/>
    <w:rsid w:val="00E71D08"/>
    <w:rsid w:val="00ED3103"/>
    <w:rsid w:val="00F300F7"/>
    <w:rsid w:val="00F858B3"/>
    <w:rsid w:val="00FA5588"/>
    <w:rsid w:val="00FB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A21250"/>
  <w15:chartTrackingRefBased/>
  <w15:docId w15:val="{33A9A945-8761-674B-96AE-5D584E95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C0A"/>
    <w:rPr>
      <w:rFonts w:asciiTheme="minorHAnsi" w:hAnsiTheme="minorHAnsi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TextTest">
    <w:name w:val="AutoTextTest"/>
    <w:basedOn w:val="Normal"/>
    <w:rsid w:val="00D01976"/>
  </w:style>
  <w:style w:type="table" w:styleId="TableGrid">
    <w:name w:val="Table Grid"/>
    <w:basedOn w:val="TableNormal"/>
    <w:rsid w:val="000C5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56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397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D1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4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ionsonline.org/oneworld/map/google_map_Minneapolis.ht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enwin/Library/Group%20Containers/UBF8T346G9.Office/User%20Content.localized/Templates.localized/Cornell%20No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Cornell Notes Template.dotx</Template>
  <TotalTime>37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Cornell Notes Template</vt:lpstr>
    </vt:vector>
  </TitlesOfParts>
  <Company> Productivity Portfolio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Cornell Notes Template</dc:title>
  <dc:subject>Cornell Notes</dc:subject>
  <dc:creator>Microsoft Office User</dc:creator>
  <cp:keywords/>
  <dc:description/>
  <cp:lastModifiedBy>Brenwin Lien Jie Ang</cp:lastModifiedBy>
  <cp:revision>4</cp:revision>
  <cp:lastPrinted>2018-03-10T11:09:00Z</cp:lastPrinted>
  <dcterms:created xsi:type="dcterms:W3CDTF">2020-06-04T02:19:00Z</dcterms:created>
  <dcterms:modified xsi:type="dcterms:W3CDTF">2020-06-04T05:16:00Z</dcterms:modified>
</cp:coreProperties>
</file>